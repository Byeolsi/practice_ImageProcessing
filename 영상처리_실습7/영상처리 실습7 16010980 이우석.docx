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6FF80" w14:textId="1022F009" w:rsidR="00A10484" w:rsidRDefault="00671CC7">
      <w:pPr>
        <w:pStyle w:val="a3"/>
      </w:pPr>
      <w:r>
        <w:rPr>
          <w:rFonts w:ascii="바탕" w:eastAsia="바탕" w:hAnsi="바탕" w:cs="바탕" w:hint="eastAsia"/>
        </w:rPr>
        <w:t xml:space="preserve">영상처리 실습 </w:t>
      </w:r>
      <w:r>
        <w:rPr>
          <w:rFonts w:ascii="바탕" w:eastAsia="바탕" w:hAnsi="바탕" w:cs="바탕"/>
        </w:rPr>
        <w:t>7</w:t>
      </w:r>
    </w:p>
    <w:p w14:paraId="6484AF62" w14:textId="53B52ED1" w:rsidR="00855982" w:rsidRPr="00855982" w:rsidRDefault="000E5972" w:rsidP="00855982">
      <w:pPr>
        <w:pStyle w:val="1"/>
      </w:pPr>
      <w:r>
        <w:rPr>
          <w:rFonts w:ascii="바탕" w:eastAsia="바탕" w:hAnsi="바탕" w:cs="바탕" w:hint="eastAsia"/>
        </w:rPr>
        <w:t>출력 결과</w:t>
      </w:r>
    </w:p>
    <w:p w14:paraId="5824FE7C" w14:textId="35419110" w:rsidR="000E5972" w:rsidRPr="000E5972" w:rsidRDefault="000E5972" w:rsidP="000E5972">
      <w:pPr>
        <w:rPr>
          <w:rFonts w:ascii="바탕" w:eastAsia="바탕" w:hAnsi="바탕" w:cs="바탕" w:hint="eastAsia"/>
          <w:b/>
          <w:bCs/>
          <w:sz w:val="28"/>
          <w:szCs w:val="28"/>
        </w:rPr>
      </w:pPr>
      <w:r w:rsidRPr="000E5972">
        <w:rPr>
          <w:rFonts w:ascii="바탕" w:eastAsia="바탕" w:hAnsi="바탕" w:cs="바탕" w:hint="eastAsia"/>
          <w:b/>
          <w:bCs/>
          <w:sz w:val="28"/>
          <w:szCs w:val="28"/>
        </w:rPr>
        <w:t xml:space="preserve">실습 </w:t>
      </w:r>
      <w:r w:rsidRPr="000E5972">
        <w:rPr>
          <w:rFonts w:ascii="바탕" w:eastAsia="바탕" w:hAnsi="바탕" w:cs="바탕"/>
          <w:b/>
          <w:bCs/>
          <w:sz w:val="28"/>
          <w:szCs w:val="28"/>
        </w:rPr>
        <w:t xml:space="preserve">1. </w:t>
      </w:r>
    </w:p>
    <w:p w14:paraId="716E773F" w14:textId="68D1EAAE" w:rsidR="00855982" w:rsidRDefault="00671CC7" w:rsidP="00671CC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&lt;</w:t>
      </w:r>
      <w:proofErr w:type="spellStart"/>
      <w:r>
        <w:rPr>
          <w:rFonts w:ascii="바탕" w:eastAsia="바탕" w:hAnsi="바탕" w:cs="바탕"/>
        </w:rPr>
        <w:t>lena</w:t>
      </w:r>
      <w:r w:rsidR="006A7009">
        <w:rPr>
          <w:rFonts w:ascii="바탕" w:eastAsia="바탕" w:hAnsi="바탕" w:cs="바탕"/>
        </w:rPr>
        <w:t>.pgm</w:t>
      </w:r>
      <w:proofErr w:type="spellEnd"/>
      <w:r w:rsidR="006A7009">
        <w:rPr>
          <w:rFonts w:ascii="바탕" w:eastAsia="바탕" w:hAnsi="바탕" w:cs="바탕"/>
        </w:rPr>
        <w:t xml:space="preserve"> / </w:t>
      </w:r>
      <w:proofErr w:type="spellStart"/>
      <w:r w:rsidR="006A7009">
        <w:rPr>
          <w:rFonts w:ascii="바탕" w:eastAsia="바탕" w:hAnsi="바탕" w:cs="바탕"/>
        </w:rPr>
        <w:t>bg.pgm</w:t>
      </w:r>
      <w:proofErr w:type="spellEnd"/>
      <w:r w:rsidR="006A7009">
        <w:rPr>
          <w:rFonts w:ascii="바탕" w:eastAsia="바탕" w:hAnsi="바탕" w:cs="바탕"/>
        </w:rPr>
        <w:t xml:space="preserve"> &gt;</w:t>
      </w:r>
    </w:p>
    <w:p w14:paraId="0AAC5B3F" w14:textId="77777777" w:rsidR="006A7009" w:rsidRDefault="00671CC7" w:rsidP="00671CC7">
      <w:pPr>
        <w:rPr>
          <w:rFonts w:eastAsia="맑은 고딕"/>
        </w:rPr>
      </w:pPr>
      <w:r>
        <w:rPr>
          <w:noProof/>
        </w:rPr>
        <w:drawing>
          <wp:inline distT="0" distB="0" distL="0" distR="0" wp14:anchorId="3FBF0FF6" wp14:editId="7DA0D349">
            <wp:extent cx="2847975" cy="2847975"/>
            <wp:effectExtent l="0" t="0" r="9525" b="9525"/>
            <wp:docPr id="3" name="그림 3" descr="사람, 여자, 의류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사람, 여자, 의류, 실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09">
        <w:rPr>
          <w:rFonts w:ascii="바탕" w:eastAsia="바탕" w:hAnsi="바탕" w:cs="바탕"/>
          <w:noProof/>
        </w:rPr>
        <w:drawing>
          <wp:inline distT="0" distB="0" distL="0" distR="0" wp14:anchorId="05F7889D" wp14:editId="13C2CBFC">
            <wp:extent cx="2847975" cy="2847975"/>
            <wp:effectExtent l="0" t="0" r="9525" b="9525"/>
            <wp:docPr id="6" name="그림 6" descr="흐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흐림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DB0" w14:textId="76E43D99" w:rsidR="006A7009" w:rsidRPr="006A7009" w:rsidRDefault="006A7009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</w:t>
      </w:r>
      <w:r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/>
        </w:rPr>
        <w:t>lena.pgm</w:t>
      </w:r>
      <w:proofErr w:type="spellEnd"/>
      <w:r>
        <w:rPr>
          <w:rFonts w:ascii="바탕" w:eastAsia="바탕" w:hAnsi="바탕"/>
        </w:rPr>
        <w:t xml:space="preserve"> + </w:t>
      </w:r>
      <w:proofErr w:type="spellStart"/>
      <w:r>
        <w:rPr>
          <w:rFonts w:ascii="바탕" w:eastAsia="바탕" w:hAnsi="바탕"/>
        </w:rPr>
        <w:t>bg.pgm</w:t>
      </w:r>
      <w:proofErr w:type="spellEnd"/>
      <w:r>
        <w:rPr>
          <w:rFonts w:ascii="바탕" w:eastAsia="바탕" w:hAnsi="바탕"/>
        </w:rPr>
        <w:t xml:space="preserve"> / </w:t>
      </w:r>
      <w:proofErr w:type="spellStart"/>
      <w:r>
        <w:rPr>
          <w:rFonts w:ascii="바탕" w:eastAsia="바탕" w:hAnsi="바탕"/>
        </w:rPr>
        <w:t>lena.pgm</w:t>
      </w:r>
      <w:proofErr w:type="spellEnd"/>
      <w:r>
        <w:rPr>
          <w:rFonts w:ascii="바탕" w:eastAsia="바탕" w:hAnsi="바탕"/>
        </w:rPr>
        <w:t xml:space="preserve"> – </w:t>
      </w:r>
      <w:proofErr w:type="spellStart"/>
      <w:r>
        <w:rPr>
          <w:rFonts w:ascii="바탕" w:eastAsia="바탕" w:hAnsi="바탕"/>
        </w:rPr>
        <w:t>bg.pgm</w:t>
      </w:r>
      <w:proofErr w:type="spellEnd"/>
      <w:r>
        <w:rPr>
          <w:rFonts w:ascii="바탕" w:eastAsia="바탕" w:hAnsi="바탕"/>
        </w:rPr>
        <w:t xml:space="preserve"> &gt;</w:t>
      </w:r>
    </w:p>
    <w:p w14:paraId="732A631E" w14:textId="113542E0" w:rsidR="006A7009" w:rsidRDefault="00671CC7" w:rsidP="00671CC7">
      <w:pPr>
        <w:rPr>
          <w:rFonts w:eastAsia="맑은 고딕" w:hint="eastAsia"/>
        </w:rPr>
      </w:pPr>
      <w:r>
        <w:rPr>
          <w:noProof/>
        </w:rPr>
        <w:drawing>
          <wp:inline distT="0" distB="0" distL="0" distR="0" wp14:anchorId="72DF84C4" wp14:editId="7D2179E7">
            <wp:extent cx="2857500" cy="2857500"/>
            <wp:effectExtent l="0" t="0" r="0" b="0"/>
            <wp:docPr id="4" name="그림 4" descr="의류, 사람, 여자, 머리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의류, 사람, 여자, 머리장식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09">
        <w:rPr>
          <w:rFonts w:eastAsia="맑은 고딕" w:hint="eastAsia"/>
          <w:noProof/>
        </w:rPr>
        <w:drawing>
          <wp:inline distT="0" distB="0" distL="0" distR="0" wp14:anchorId="76C4169D" wp14:editId="5BA46FE2">
            <wp:extent cx="2847975" cy="2847975"/>
            <wp:effectExtent l="0" t="0" r="9525" b="9525"/>
            <wp:docPr id="5" name="그림 5" descr="사람, 여자, 모자, 머리카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사람, 여자, 모자, 머리카락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2FA3" w14:textId="6C9D6584" w:rsidR="006A7009" w:rsidRDefault="006A7009" w:rsidP="00671CC7">
      <w:pPr>
        <w:rPr>
          <w:rFonts w:eastAsia="맑은 고딕" w:hint="eastAsia"/>
        </w:rPr>
      </w:pPr>
      <w:r>
        <w:rPr>
          <w:rFonts w:eastAsia="맑은 고딕"/>
        </w:rPr>
        <w:br w:type="page"/>
      </w:r>
    </w:p>
    <w:p w14:paraId="1ADF30DA" w14:textId="46553AAC" w:rsidR="000E5972" w:rsidRPr="000E5972" w:rsidRDefault="000E5972" w:rsidP="00671CC7">
      <w:pPr>
        <w:rPr>
          <w:rFonts w:ascii="바탕" w:eastAsia="바탕" w:hAnsi="바탕"/>
          <w:b/>
          <w:bCs/>
          <w:sz w:val="28"/>
          <w:szCs w:val="28"/>
        </w:rPr>
      </w:pPr>
      <w:r w:rsidRPr="000E5972">
        <w:rPr>
          <w:rFonts w:ascii="바탕" w:eastAsia="바탕" w:hAnsi="바탕" w:hint="eastAsia"/>
          <w:b/>
          <w:bCs/>
          <w:sz w:val="28"/>
          <w:szCs w:val="28"/>
        </w:rPr>
        <w:lastRenderedPageBreak/>
        <w:t xml:space="preserve">실습 </w:t>
      </w:r>
      <w:r w:rsidRPr="000E5972">
        <w:rPr>
          <w:rFonts w:ascii="바탕" w:eastAsia="바탕" w:hAnsi="바탕"/>
          <w:b/>
          <w:bCs/>
          <w:sz w:val="28"/>
          <w:szCs w:val="28"/>
        </w:rPr>
        <w:t>2.</w:t>
      </w:r>
    </w:p>
    <w:p w14:paraId="294EC6C9" w14:textId="2F66EEAD" w:rsidR="006A7009" w:rsidRDefault="006A7009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</w:t>
      </w:r>
      <w:r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/>
        </w:rPr>
        <w:t>czp.pgm</w:t>
      </w:r>
      <w:proofErr w:type="spellEnd"/>
      <w:r>
        <w:rPr>
          <w:rFonts w:ascii="바탕" w:eastAsia="바탕" w:hAnsi="바탕"/>
        </w:rPr>
        <w:t xml:space="preserve"> / </w:t>
      </w:r>
      <w:proofErr w:type="spellStart"/>
      <w:r>
        <w:rPr>
          <w:rFonts w:ascii="바탕" w:eastAsia="바탕" w:hAnsi="바탕"/>
        </w:rPr>
        <w:t>czp.pgm</w:t>
      </w:r>
      <w:proofErr w:type="spellEnd"/>
      <w:r>
        <w:rPr>
          <w:rFonts w:ascii="바탕" w:eastAsia="바탕" w:hAnsi="바탕"/>
        </w:rPr>
        <w:t xml:space="preserve"> – </w:t>
      </w:r>
      <w:proofErr w:type="spellStart"/>
      <w:r>
        <w:rPr>
          <w:rFonts w:ascii="바탕" w:eastAsia="바탕" w:hAnsi="바탕"/>
        </w:rPr>
        <w:t>czp_lpf.pgm</w:t>
      </w:r>
      <w:proofErr w:type="spellEnd"/>
      <w:r>
        <w:rPr>
          <w:rFonts w:ascii="바탕" w:eastAsia="바탕" w:hAnsi="바탕"/>
        </w:rPr>
        <w:t xml:space="preserve"> &gt;</w:t>
      </w:r>
    </w:p>
    <w:p w14:paraId="1C64FA72" w14:textId="602A5186" w:rsidR="006A7009" w:rsidRDefault="006A7009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74760AA1" wp14:editId="46C3CA07">
            <wp:extent cx="2847975" cy="2847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</w:rPr>
        <w:drawing>
          <wp:inline distT="0" distB="0" distL="0" distR="0" wp14:anchorId="07DC97CC" wp14:editId="5DE5C1D9">
            <wp:extent cx="2857500" cy="2857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597F" w14:textId="3559B91E" w:rsidR="006A7009" w:rsidRDefault="006A7009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</w:t>
      </w:r>
      <w:r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/>
        </w:rPr>
        <w:t>czp.pgm</w:t>
      </w:r>
      <w:proofErr w:type="spellEnd"/>
      <w:r>
        <w:rPr>
          <w:rFonts w:ascii="바탕" w:eastAsia="바탕" w:hAnsi="바탕"/>
        </w:rPr>
        <w:t xml:space="preserve"> – </w:t>
      </w:r>
      <w:proofErr w:type="spellStart"/>
      <w:r>
        <w:rPr>
          <w:rFonts w:ascii="바탕" w:eastAsia="바탕" w:hAnsi="바탕"/>
        </w:rPr>
        <w:t>czp_hpf.pgm</w:t>
      </w:r>
      <w:proofErr w:type="spellEnd"/>
      <w:r>
        <w:rPr>
          <w:rFonts w:ascii="바탕" w:eastAsia="바탕" w:hAnsi="바탕"/>
        </w:rPr>
        <w:t xml:space="preserve"> / </w:t>
      </w:r>
      <w:proofErr w:type="spellStart"/>
      <w:r>
        <w:rPr>
          <w:rFonts w:ascii="바탕" w:eastAsia="바탕" w:hAnsi="바탕"/>
        </w:rPr>
        <w:t>czp_lpf.pgm</w:t>
      </w:r>
      <w:proofErr w:type="spellEnd"/>
      <w:r>
        <w:rPr>
          <w:rFonts w:ascii="바탕" w:eastAsia="바탕" w:hAnsi="바탕"/>
        </w:rPr>
        <w:t xml:space="preserve"> + </w:t>
      </w:r>
      <w:proofErr w:type="spellStart"/>
      <w:r>
        <w:rPr>
          <w:rFonts w:ascii="바탕" w:eastAsia="바탕" w:hAnsi="바탕"/>
        </w:rPr>
        <w:t>czp_hpf.pgm</w:t>
      </w:r>
      <w:proofErr w:type="spellEnd"/>
      <w:r>
        <w:rPr>
          <w:rFonts w:ascii="바탕" w:eastAsia="바탕" w:hAnsi="바탕"/>
        </w:rPr>
        <w:t xml:space="preserve"> &gt;</w:t>
      </w:r>
    </w:p>
    <w:p w14:paraId="4E1F7D67" w14:textId="4EB8A057" w:rsidR="006A7009" w:rsidRDefault="006A7009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63515C16" wp14:editId="655A9144">
            <wp:extent cx="2847975" cy="28479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</w:rPr>
        <w:drawing>
          <wp:inline distT="0" distB="0" distL="0" distR="0" wp14:anchorId="748B68FC" wp14:editId="6D8942F3">
            <wp:extent cx="2857500" cy="2857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0ADD" w14:textId="49699148" w:rsidR="000E5972" w:rsidRDefault="000E5972">
      <w:pPr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71F75E8E" w14:textId="3263501A" w:rsidR="000E5972" w:rsidRPr="000E5972" w:rsidRDefault="000E5972" w:rsidP="00671CC7">
      <w:pPr>
        <w:rPr>
          <w:rFonts w:ascii="바탕" w:eastAsia="바탕" w:hAnsi="바탕"/>
          <w:b/>
          <w:bCs/>
          <w:sz w:val="28"/>
          <w:szCs w:val="28"/>
        </w:rPr>
      </w:pPr>
      <w:r w:rsidRPr="000E5972">
        <w:rPr>
          <w:rFonts w:ascii="바탕" w:eastAsia="바탕" w:hAnsi="바탕" w:hint="eastAsia"/>
          <w:b/>
          <w:bCs/>
          <w:sz w:val="28"/>
          <w:szCs w:val="28"/>
        </w:rPr>
        <w:lastRenderedPageBreak/>
        <w:t xml:space="preserve">실습 </w:t>
      </w:r>
      <w:r w:rsidRPr="000E5972">
        <w:rPr>
          <w:rFonts w:ascii="바탕" w:eastAsia="바탕" w:hAnsi="바탕"/>
          <w:b/>
          <w:bCs/>
          <w:sz w:val="28"/>
          <w:szCs w:val="28"/>
        </w:rPr>
        <w:t>3.</w:t>
      </w:r>
    </w:p>
    <w:p w14:paraId="3C261DD0" w14:textId="708B1240" w:rsidR="000E5972" w:rsidRDefault="000E5972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l</w:t>
      </w:r>
      <w:r>
        <w:rPr>
          <w:rFonts w:ascii="바탕" w:eastAsia="바탕" w:hAnsi="바탕"/>
        </w:rPr>
        <w:t xml:space="preserve">ena.bmp / </w:t>
      </w:r>
      <w:proofErr w:type="spellStart"/>
      <w:r>
        <w:rPr>
          <w:rFonts w:ascii="바탕" w:eastAsia="바탕" w:hAnsi="바탕"/>
        </w:rPr>
        <w:t>lena_mid.pgm</w:t>
      </w:r>
      <w:proofErr w:type="spellEnd"/>
      <w:r>
        <w:rPr>
          <w:rFonts w:ascii="바탕" w:eastAsia="바탕" w:hAnsi="바탕"/>
        </w:rPr>
        <w:t xml:space="preserve"> &gt;</w:t>
      </w:r>
    </w:p>
    <w:p w14:paraId="2704D582" w14:textId="26747C37" w:rsidR="000E5972" w:rsidRDefault="000E5972" w:rsidP="00671CC7">
      <w:pPr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16B77C8" wp14:editId="1631AC0E">
            <wp:extent cx="2847975" cy="2847975"/>
            <wp:effectExtent l="0" t="0" r="9525" b="9525"/>
            <wp:docPr id="11" name="그림 11" descr="사람, 여자, 의류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사람, 여자, 의류, 하얀색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</w:rPr>
        <w:drawing>
          <wp:inline distT="0" distB="0" distL="0" distR="0" wp14:anchorId="73819560" wp14:editId="1A8975AF">
            <wp:extent cx="2847975" cy="2847975"/>
            <wp:effectExtent l="0" t="0" r="9525" b="9525"/>
            <wp:docPr id="12" name="그림 12" descr="사람, 여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사람, 여자, 하얀색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01F3" w14:textId="6D6C2D04" w:rsidR="000E5972" w:rsidRDefault="000E5972" w:rsidP="000E5972">
      <w:pPr>
        <w:pStyle w:val="af8"/>
        <w:numPr>
          <w:ilvl w:val="0"/>
          <w:numId w:val="31"/>
        </w:numPr>
        <w:ind w:leftChars="0"/>
        <w:rPr>
          <w:rFonts w:ascii="바탕" w:eastAsia="바탕" w:hAnsi="바탕"/>
        </w:rPr>
      </w:pPr>
      <w:proofErr w:type="spellStart"/>
      <w:r w:rsidRPr="000E5972">
        <w:rPr>
          <w:rFonts w:ascii="바탕" w:eastAsia="바탕" w:hAnsi="바탕"/>
        </w:rPr>
        <w:t>lena_mid.pgm</w:t>
      </w:r>
      <w:proofErr w:type="spellEnd"/>
      <w:r w:rsidRPr="000E5972">
        <w:rPr>
          <w:rFonts w:ascii="바탕" w:eastAsia="바탕" w:hAnsi="바탕"/>
        </w:rPr>
        <w:t xml:space="preserve"> </w:t>
      </w:r>
      <w:r w:rsidRPr="000E5972">
        <w:rPr>
          <w:rFonts w:ascii="바탕" w:eastAsia="바탕" w:hAnsi="바탕" w:hint="eastAsia"/>
        </w:rPr>
        <w:t xml:space="preserve">은 </w:t>
      </w:r>
      <w:r w:rsidRPr="000E5972">
        <w:rPr>
          <w:rFonts w:ascii="바탕" w:eastAsia="바탕" w:hAnsi="바탕"/>
        </w:rPr>
        <w:t xml:space="preserve">.bmp </w:t>
      </w:r>
      <w:r w:rsidRPr="000E5972">
        <w:rPr>
          <w:rFonts w:ascii="바탕" w:eastAsia="바탕" w:hAnsi="바탕" w:hint="eastAsia"/>
        </w:rPr>
        <w:t>파일을 순서 그대로 읽어 들인 후</w:t>
      </w:r>
      <w:proofErr w:type="gramStart"/>
      <w:r w:rsidRPr="000E5972">
        <w:rPr>
          <w:rFonts w:ascii="바탕" w:eastAsia="바탕" w:hAnsi="바탕" w:hint="eastAsia"/>
        </w:rPr>
        <w:t>,</w:t>
      </w:r>
      <w:r w:rsidRPr="000E5972">
        <w:rPr>
          <w:rFonts w:ascii="바탕" w:eastAsia="바탕" w:hAnsi="바탕"/>
        </w:rPr>
        <w:t xml:space="preserve"> .</w:t>
      </w:r>
      <w:proofErr w:type="spellStart"/>
      <w:r w:rsidRPr="000E5972">
        <w:rPr>
          <w:rFonts w:ascii="바탕" w:eastAsia="바탕" w:hAnsi="바탕"/>
        </w:rPr>
        <w:t>pgm</w:t>
      </w:r>
      <w:proofErr w:type="spellEnd"/>
      <w:proofErr w:type="gramEnd"/>
      <w:r w:rsidRPr="000E5972">
        <w:rPr>
          <w:rFonts w:ascii="바탕" w:eastAsia="바탕" w:hAnsi="바탕"/>
        </w:rPr>
        <w:t xml:space="preserve"> </w:t>
      </w:r>
      <w:r w:rsidRPr="000E5972">
        <w:rPr>
          <w:rFonts w:ascii="바탕" w:eastAsia="바탕" w:hAnsi="바탕" w:hint="eastAsia"/>
        </w:rPr>
        <w:t>파일에 다시 쓴 결과.</w:t>
      </w:r>
    </w:p>
    <w:p w14:paraId="6A07E8D6" w14:textId="690BC11C" w:rsidR="000E5972" w:rsidRDefault="000E5972" w:rsidP="000E5972">
      <w:pPr>
        <w:pStyle w:val="af8"/>
        <w:numPr>
          <w:ilvl w:val="0"/>
          <w:numId w:val="31"/>
        </w:numPr>
        <w:ind w:leftChars="0"/>
        <w:rPr>
          <w:rFonts w:ascii="바탕" w:eastAsia="바탕" w:hAnsi="바탕"/>
        </w:rPr>
      </w:pPr>
      <w:proofErr w:type="gramStart"/>
      <w:r>
        <w:rPr>
          <w:rFonts w:ascii="바탕" w:eastAsia="바탕" w:hAnsi="바탕" w:hint="eastAsia"/>
        </w:rPr>
        <w:t xml:space="preserve">위 </w:t>
      </w:r>
      <w:r>
        <w:rPr>
          <w:rFonts w:ascii="바탕" w:eastAsia="바탕" w:hAnsi="바탕"/>
        </w:rPr>
        <w:t>/</w:t>
      </w:r>
      <w:proofErr w:type="gram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아래로 반전되므로,</w:t>
      </w:r>
      <w:r>
        <w:rPr>
          <w:rFonts w:ascii="바탕" w:eastAsia="바탕" w:hAnsi="바탕"/>
        </w:rPr>
        <w:t xml:space="preserve"> .</w:t>
      </w:r>
      <w:proofErr w:type="spellStart"/>
      <w:r>
        <w:rPr>
          <w:rFonts w:ascii="바탕" w:eastAsia="바탕" w:hAnsi="바탕" w:hint="eastAsia"/>
        </w:rPr>
        <w:t>p</w:t>
      </w:r>
      <w:r>
        <w:rPr>
          <w:rFonts w:ascii="바탕" w:eastAsia="바탕" w:hAnsi="바탕"/>
        </w:rPr>
        <w:t>gm</w:t>
      </w:r>
      <w:proofErr w:type="spell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파일로 변환할 때,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반대로 써야 함.</w:t>
      </w:r>
    </w:p>
    <w:p w14:paraId="02FC3933" w14:textId="366FAAC2" w:rsidR="000E5972" w:rsidRDefault="000E5972" w:rsidP="000E5972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</w:t>
      </w:r>
      <w:proofErr w:type="spellStart"/>
      <w:r>
        <w:rPr>
          <w:rFonts w:ascii="바탕" w:eastAsia="바탕" w:hAnsi="바탕" w:hint="eastAsia"/>
        </w:rPr>
        <w:t>l</w:t>
      </w:r>
      <w:r>
        <w:rPr>
          <w:rFonts w:ascii="바탕" w:eastAsia="바탕" w:hAnsi="바탕"/>
        </w:rPr>
        <w:t>ena_bmp_to_pgm.pgm</w:t>
      </w:r>
      <w:proofErr w:type="spellEnd"/>
      <w:r>
        <w:rPr>
          <w:rFonts w:ascii="바탕" w:eastAsia="바탕" w:hAnsi="바탕"/>
        </w:rPr>
        <w:t xml:space="preserve"> &gt;</w:t>
      </w:r>
    </w:p>
    <w:p w14:paraId="7E15D8E5" w14:textId="49EDEE0F" w:rsidR="000E5972" w:rsidRDefault="000E5972" w:rsidP="000E5972">
      <w:pPr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0F75624" wp14:editId="1DFB8358">
            <wp:extent cx="2857500" cy="285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846C" w14:textId="3808139C" w:rsidR="000E5972" w:rsidRDefault="000E5972">
      <w:pPr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5601E88E" w14:textId="5027BF2A" w:rsidR="000E5972" w:rsidRPr="00855982" w:rsidRDefault="000E5972" w:rsidP="000E5972">
      <w:pPr>
        <w:pStyle w:val="1"/>
      </w:pPr>
      <w:r>
        <w:rPr>
          <w:rFonts w:ascii="바탕" w:eastAsia="바탕" w:hAnsi="바탕" w:cs="바탕" w:hint="eastAsia"/>
        </w:rPr>
        <w:lastRenderedPageBreak/>
        <w:t>코드 내용</w:t>
      </w:r>
    </w:p>
    <w:p w14:paraId="65089C4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>/***************************************************************************</w:t>
      </w:r>
    </w:p>
    <w:p w14:paraId="165F8DA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* File: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get_bmphead.c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                                                    *</w:t>
      </w:r>
    </w:p>
    <w:p w14:paraId="6AC94AC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*                                                                         *</w:t>
      </w:r>
    </w:p>
    <w:p w14:paraId="4746A6B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* Desc: This program reads header part of bmp format image                *</w:t>
      </w:r>
    </w:p>
    <w:p w14:paraId="7C7655A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8000"/>
          <w:sz w:val="19"/>
          <w:szCs w:val="19"/>
        </w:rPr>
        <w:t xml:space="preserve"> ***************************************************************************/</w:t>
      </w:r>
    </w:p>
    <w:p w14:paraId="62C1CB9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</w:p>
    <w:p w14:paraId="3FABBED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</w:p>
    <w:p w14:paraId="3AC4076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fcntl.h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0D5DE6F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stdio.h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66719F8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300251D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malloc.h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&gt;</w:t>
      </w:r>
    </w:p>
    <w:p w14:paraId="640B783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80808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ip.h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"</w:t>
      </w:r>
    </w:p>
    <w:p w14:paraId="27104D5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7730D1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short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USHORT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53CB18E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2B91AF"/>
          <w:sz w:val="19"/>
          <w:szCs w:val="19"/>
        </w:rPr>
        <w:t>ULONG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</w:t>
      </w:r>
    </w:p>
    <w:p w14:paraId="318844E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3C8B8C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struct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BITMAPHEADER</w:t>
      </w:r>
      <w:r>
        <w:rPr>
          <w:rFonts w:ascii="돋움체" w:eastAsia="돋움체" w:cs="돋움체"/>
          <w:color w:val="000000"/>
          <w:sz w:val="19"/>
          <w:szCs w:val="19"/>
        </w:rPr>
        <w:t xml:space="preserve"> {</w:t>
      </w:r>
    </w:p>
    <w:p w14:paraId="56654FC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2B91AF"/>
          <w:sz w:val="19"/>
          <w:szCs w:val="19"/>
        </w:rPr>
        <w:t>USHORT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bmpType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BMP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종류를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식별자</w:t>
      </w:r>
    </w:p>
    <w:p w14:paraId="07B1986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bmpSize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BMP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단위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433143F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2B91AF"/>
          <w:sz w:val="19"/>
          <w:szCs w:val="19"/>
        </w:rPr>
        <w:t>USHORT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bmpReserved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1;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예약</w:t>
      </w:r>
    </w:p>
    <w:p w14:paraId="540A628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2B91AF"/>
          <w:sz w:val="19"/>
          <w:szCs w:val="19"/>
        </w:rPr>
        <w:t>USHORT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bmpReserved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2;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예약</w:t>
      </w:r>
    </w:p>
    <w:p w14:paraId="2D72CD8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bmpOffset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이미지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정보가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시작되는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sz w:val="19"/>
          <w:szCs w:val="19"/>
        </w:rPr>
        <w:t>(Offset)</w:t>
      </w:r>
    </w:p>
    <w:p w14:paraId="284390E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bmpHeaderSize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</w:t>
      </w:r>
      <w:r>
        <w:rPr>
          <w:rFonts w:ascii="돋움체" w:eastAsia="돋움체" w:cs="돋움체"/>
          <w:color w:val="008000"/>
          <w:sz w:val="19"/>
          <w:szCs w:val="19"/>
        </w:rPr>
        <w:t>// Header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단위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4319E39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bmpWidth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가로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픽셀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단위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533D58F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bmpHeight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세로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sz w:val="19"/>
          <w:szCs w:val="19"/>
        </w:rPr>
        <w:t>픽셀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단위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738A191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2B91AF"/>
          <w:sz w:val="19"/>
          <w:szCs w:val="19"/>
        </w:rPr>
        <w:t>USHORT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bmpPlanes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8000"/>
          <w:sz w:val="19"/>
          <w:szCs w:val="19"/>
        </w:rPr>
        <w:t>// Color Plane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</w:t>
      </w:r>
      <w:r>
        <w:rPr>
          <w:rFonts w:ascii="돋움체" w:eastAsia="돋움체" w:cs="돋움체"/>
          <w:color w:val="008000"/>
          <w:sz w:val="19"/>
          <w:szCs w:val="19"/>
        </w:rPr>
        <w:t>(1</w:t>
      </w:r>
      <w:r>
        <w:rPr>
          <w:rFonts w:ascii="돋움체" w:eastAsia="돋움체" w:cs="돋움체" w:hint="eastAsia"/>
          <w:color w:val="008000"/>
          <w:sz w:val="19"/>
          <w:szCs w:val="19"/>
        </w:rPr>
        <w:t>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셋팅</w:t>
      </w:r>
      <w:r>
        <w:rPr>
          <w:rFonts w:ascii="돋움체" w:eastAsia="돋움체" w:cs="돋움체"/>
          <w:color w:val="008000"/>
          <w:sz w:val="19"/>
          <w:szCs w:val="19"/>
        </w:rPr>
        <w:t>)</w:t>
      </w:r>
    </w:p>
    <w:p w14:paraId="13F2B8F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2B91AF"/>
          <w:sz w:val="19"/>
          <w:szCs w:val="19"/>
        </w:rPr>
        <w:t>USHORT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bmpBitCount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픽셀에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할당된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비트수</w:t>
      </w:r>
      <w:proofErr w:type="spellEnd"/>
    </w:p>
    <w:p w14:paraId="61AEBB9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bmpCompression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압축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기법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사용여부</w:t>
      </w:r>
    </w:p>
    <w:p w14:paraId="075E695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bmpBitmapSize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비트맵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이미지의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</w:p>
    <w:p w14:paraId="4BFCFDC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bmpXPelsPerMeter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수평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해상도</w:t>
      </w:r>
    </w:p>
    <w:p w14:paraId="439FE7A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bmpYPelsPerMeter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수직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해상도</w:t>
      </w:r>
    </w:p>
    <w:p w14:paraId="6887966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bmpColors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사용된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색상수</w:t>
      </w:r>
    </w:p>
    <w:p w14:paraId="34A22DA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bmpClrImportant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4CBF6FD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}; </w:t>
      </w:r>
    </w:p>
    <w:p w14:paraId="67332A3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0E7F51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struct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BITMAPHEADER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header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Bitmap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Header </w:t>
      </w:r>
      <w:r>
        <w:rPr>
          <w:rFonts w:ascii="돋움체" w:eastAsia="돋움체" w:cs="돋움체" w:hint="eastAsia"/>
          <w:color w:val="008000"/>
          <w:sz w:val="19"/>
          <w:szCs w:val="19"/>
        </w:rPr>
        <w:t>구조체</w:t>
      </w:r>
    </w:p>
    <w:p w14:paraId="4DB192F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0612A3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A9D30D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ReadBitmapHeader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B6745B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 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      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읽고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쓰는데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사용할</w:t>
      </w:r>
      <w:r>
        <w:rPr>
          <w:rFonts w:ascii="돋움체" w:eastAsia="돋움체" w:cs="돋움체"/>
          <w:color w:val="008000"/>
          <w:sz w:val="19"/>
          <w:szCs w:val="19"/>
        </w:rPr>
        <w:t xml:space="preserve"> Descriptor</w:t>
      </w:r>
    </w:p>
    <w:p w14:paraId="63E9DA9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D72ADC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open(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sz w:val="19"/>
          <w:szCs w:val="19"/>
        </w:rPr>
        <w:t>O_RDONLY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sz w:val="19"/>
          <w:szCs w:val="19"/>
        </w:rPr>
        <w:t>// bmp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open</w:t>
      </w:r>
      <w:r>
        <w:rPr>
          <w:rFonts w:ascii="돋움체" w:eastAsia="돋움체" w:cs="돋움체" w:hint="eastAsia"/>
          <w:color w:val="00800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5381F24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== -1) {</w:t>
      </w:r>
    </w:p>
    <w:p w14:paraId="3B395E9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"Can't open file %s\n"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2EED94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4011DCB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}</w:t>
      </w:r>
    </w:p>
    <w:p w14:paraId="084C6E1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727F82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bmp_header.bmpType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bmp_header.bmpType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5368499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62DCC44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&amp;bmp_header.bmpReserved1,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(bmp_header.bmpReserved1));</w:t>
      </w:r>
    </w:p>
    <w:p w14:paraId="4A63CDF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&amp;bmp_header.bmpReserved2,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(bmp_header.bmpReserved2));</w:t>
      </w:r>
    </w:p>
    <w:p w14:paraId="71E21AB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bmp_header.bmpOffset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bmp_header.bmpOffset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0A285E2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bmp_header.bmpHeaderSize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bmp_header.bmpHeaderSize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49B0354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bmp_header.bmpWidth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bmp_header.bmpWidth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07F82F4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bmp_header.bmpHeight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bmp_header.bmpHeight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573B35E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bmp_header.bmpPlanes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bmp_header.bmpPlanes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15908B3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bmp_header.bmpBitCount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bmp_header.bmpBitCount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653A30D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bmp_header.bmpCompression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bmp_header.bmpCompression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0471BE1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bmp_header.bmpBitmapSize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bmp_header.bmpBitmapSize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1A9570F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bmp_header.bmpXPelsPerMeter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bmp_header.bmpXPelsPerMeter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721B5E9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bmp_header.bmpYPelsPerMeter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bmp_header.bmpYPelsPerMeter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1F089CC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bmp_header.bmpColors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bmp_header.bmpColors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2874252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read(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bmp_header.bmpClrImportant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bmp_header.bmpClrImportant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));</w:t>
      </w:r>
    </w:p>
    <w:p w14:paraId="0AC1803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C5F8E6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close(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read_fd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8E7AF0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2B32B20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2E4948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sz w:val="19"/>
          <w:szCs w:val="19"/>
        </w:rPr>
        <w:t>image_ptr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bmp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cols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type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sz w:val="19"/>
          <w:szCs w:val="19"/>
        </w:rPr>
        <w:t>ULONG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startOffset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2621EA2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7E2103C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8000"/>
          <w:sz w:val="19"/>
          <w:szCs w:val="19"/>
        </w:rPr>
        <w:t>/* index variable */</w:t>
      </w:r>
    </w:p>
    <w:p w14:paraId="539BD8A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</w:t>
      </w:r>
      <w:r>
        <w:rPr>
          <w:rFonts w:ascii="돋움체" w:eastAsia="돋움체" w:cs="돋움체"/>
          <w:color w:val="008000"/>
          <w:sz w:val="19"/>
          <w:szCs w:val="19"/>
        </w:rPr>
        <w:t>/* size of image row in bytes */</w:t>
      </w:r>
    </w:p>
    <w:p w14:paraId="1CD3E21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maxval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</w:t>
      </w:r>
      <w:r>
        <w:rPr>
          <w:rFonts w:ascii="돋움체" w:eastAsia="돋움체" w:cs="돋움체"/>
          <w:color w:val="008000"/>
          <w:sz w:val="19"/>
          <w:szCs w:val="19"/>
        </w:rPr>
        <w:t>/* maximum value of pixel */</w:t>
      </w:r>
    </w:p>
    <w:p w14:paraId="0794D77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2B91AF"/>
          <w:sz w:val="19"/>
          <w:szCs w:val="19"/>
        </w:rPr>
        <w:t>FILE</w:t>
      </w:r>
      <w:r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008000"/>
          <w:sz w:val="19"/>
          <w:szCs w:val="19"/>
        </w:rPr>
        <w:t>/* input file pointer */</w:t>
      </w:r>
    </w:p>
    <w:p w14:paraId="741A743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firstchar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secchar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sz w:val="19"/>
          <w:szCs w:val="19"/>
        </w:rPr>
        <w:t>/* first 2 characters in the input file */</w:t>
      </w:r>
    </w:p>
    <w:p w14:paraId="35E8BA6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sz w:val="19"/>
          <w:szCs w:val="19"/>
        </w:rPr>
        <w:t>image_ptr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</w:t>
      </w:r>
      <w:r>
        <w:rPr>
          <w:rFonts w:ascii="돋움체" w:eastAsia="돋움체" w:cs="돋움체"/>
          <w:color w:val="008000"/>
          <w:sz w:val="19"/>
          <w:szCs w:val="19"/>
        </w:rPr>
        <w:t>/* pointer to image buffer */</w:t>
      </w:r>
    </w:p>
    <w:p w14:paraId="3C44784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offset;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</w:rPr>
        <w:t>/* offset into image buffer */</w:t>
      </w:r>
    </w:p>
    <w:p w14:paraId="29C8359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</w:t>
      </w:r>
      <w:r>
        <w:rPr>
          <w:rFonts w:ascii="돋움체" w:eastAsia="돋움체" w:cs="돋움체"/>
          <w:color w:val="00800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>* size of image in bytes */</w:t>
      </w:r>
    </w:p>
    <w:p w14:paraId="00BC688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sz w:val="19"/>
          <w:szCs w:val="19"/>
        </w:rPr>
        <w:t>/* number of total bytes written to file */</w:t>
      </w:r>
    </w:p>
    <w:p w14:paraId="5702BCE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scale;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sz w:val="19"/>
          <w:szCs w:val="19"/>
        </w:rPr>
        <w:t>/* number of bytes per pixel */</w:t>
      </w:r>
    </w:p>
    <w:p w14:paraId="1F15330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B52407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/* open input file */</w:t>
      </w:r>
    </w:p>
    <w:p w14:paraId="6D8021A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rb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sz w:val="19"/>
          <w:szCs w:val="19"/>
        </w:rPr>
        <w:t>NULL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예외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sz w:val="19"/>
          <w:szCs w:val="19"/>
        </w:rPr>
        <w:t>문제가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생길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프로그램이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에러를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출력하고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종료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67979FE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3EDEC04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"Unable to open %s for reading\n"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2834FB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0295025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29883AB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A4197A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fseek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startOffset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sz w:val="19"/>
          <w:szCs w:val="19"/>
        </w:rPr>
        <w:t>SEEK_SET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162D82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80C044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scale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1.0;</w:t>
      </w:r>
      <w:proofErr w:type="gramEnd"/>
    </w:p>
    <w:p w14:paraId="000CC7A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sz w:val="19"/>
          <w:szCs w:val="19"/>
        </w:rPr>
        <w:t>cols</w:t>
      </w:r>
      <w:r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scale;</w:t>
      </w:r>
      <w:proofErr w:type="gramEnd"/>
    </w:p>
    <w:p w14:paraId="0554EE0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r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263C1C2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B1189C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</w:t>
      </w:r>
      <w:proofErr w:type="spellStart"/>
      <w:r>
        <w:rPr>
          <w:rFonts w:ascii="돋움체" w:eastAsia="돋움체" w:cs="돋움체"/>
          <w:color w:val="2B91AF"/>
          <w:sz w:val="19"/>
          <w:szCs w:val="19"/>
        </w:rPr>
        <w:t>image_ptr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</w:t>
      </w:r>
      <w:r>
        <w:rPr>
          <w:rFonts w:ascii="돋움체" w:eastAsia="돋움체" w:cs="돋움체"/>
          <w:color w:val="6F008A"/>
          <w:sz w:val="19"/>
          <w:szCs w:val="19"/>
        </w:rPr>
        <w:t>IP_MALLOC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크기만큼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할당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1ADED3E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175466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sz w:val="19"/>
          <w:szCs w:val="19"/>
        </w:rPr>
        <w:t>NULL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예외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sz w:val="19"/>
          <w:szCs w:val="19"/>
        </w:rPr>
        <w:t xml:space="preserve">.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== 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NULL </w:t>
      </w:r>
      <w:r>
        <w:rPr>
          <w:rFonts w:ascii="돋움체" w:eastAsia="돋움체" w:cs="돋움체" w:hint="eastAsia"/>
          <w:color w:val="008000"/>
          <w:sz w:val="19"/>
          <w:szCs w:val="19"/>
        </w:rPr>
        <w:t>이면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할당이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정상적으로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이루어지지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않았음을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의미하기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3B1B8BD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2AD021C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"Unable to malloc %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lu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bytes\n"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DABA58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0CF92F2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4E92336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9CB8AA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709403E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offset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7965EAA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for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&lt; 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++)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행까지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반복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55E8557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4D22E09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fread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offset, 1,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배열에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1 byte (0 ~ 255)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파일로부터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행씩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입력받음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4E0EC31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offset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다음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행의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첫</w:t>
      </w:r>
      <w:r>
        <w:rPr>
          <w:rFonts w:ascii="돋움체" w:eastAsia="돋움체" w:cs="돋움체"/>
          <w:color w:val="008000"/>
          <w:sz w:val="19"/>
          <w:szCs w:val="19"/>
        </w:rPr>
        <w:t xml:space="preserve"> offset </w:t>
      </w:r>
      <w:r>
        <w:rPr>
          <w:rFonts w:ascii="돋움체" w:eastAsia="돋움체" w:cs="돋움체" w:hint="eastAsia"/>
          <w:color w:val="008000"/>
          <w:sz w:val="19"/>
          <w:szCs w:val="19"/>
        </w:rPr>
        <w:t>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지정함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275F391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0B1D611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121E13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확인함으로써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파일로부터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불러오는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데에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문제가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없었는지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확인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0BC976C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4ADED04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"Failed miserably trying to read %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ld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bytes\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nRead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ld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bytes\n"</w:t>
      </w:r>
      <w:r>
        <w:rPr>
          <w:rFonts w:ascii="돋움체" w:eastAsia="돋움체" w:cs="돋움체"/>
          <w:color w:val="000000"/>
          <w:sz w:val="19"/>
          <w:szCs w:val="19"/>
        </w:rPr>
        <w:t>,</w:t>
      </w:r>
    </w:p>
    <w:p w14:paraId="60E89E7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714815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48B2CA5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0E09160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D9E69F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153689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return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첫</w:t>
      </w:r>
      <w:r>
        <w:rPr>
          <w:rFonts w:ascii="돋움체" w:eastAsia="돋움체" w:cs="돋움체"/>
          <w:color w:val="008000"/>
          <w:sz w:val="19"/>
          <w:szCs w:val="19"/>
        </w:rPr>
        <w:t xml:space="preserve"> offset </w:t>
      </w:r>
      <w:r>
        <w:rPr>
          <w:rFonts w:ascii="돋움체" w:eastAsia="돋움체" w:cs="돋움체" w:hint="eastAsia"/>
          <w:color w:val="00800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47E0567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0462563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B9187C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convert_bmp_to_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pnm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sz w:val="19"/>
          <w:szCs w:val="19"/>
        </w:rPr>
        <w:t>image_ptr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r>
        <w:rPr>
          <w:rFonts w:ascii="돋움체" w:eastAsia="돋움체" w:cs="돋움체"/>
          <w:color w:val="000000"/>
          <w:sz w:val="19"/>
          <w:szCs w:val="19"/>
        </w:rPr>
        <w:t>,</w:t>
      </w:r>
    </w:p>
    <w:p w14:paraId="29124E9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sz w:val="19"/>
          <w:szCs w:val="19"/>
        </w:rPr>
        <w:t>cols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magic_number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3E5E796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49656B1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2B91AF"/>
          <w:sz w:val="19"/>
          <w:szCs w:val="19"/>
        </w:rPr>
        <w:t>FILE</w:t>
      </w:r>
      <w:r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</w:t>
      </w:r>
      <w:r>
        <w:rPr>
          <w:rFonts w:ascii="돋움체" w:eastAsia="돋움체" w:cs="돋움체"/>
          <w:color w:val="008000"/>
          <w:sz w:val="19"/>
          <w:szCs w:val="19"/>
        </w:rPr>
        <w:t>/* file pointer for output file */</w:t>
      </w:r>
    </w:p>
    <w:p w14:paraId="52CA546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offset;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8000"/>
          <w:sz w:val="19"/>
          <w:szCs w:val="19"/>
        </w:rPr>
        <w:t>/* current offset into image buffer */</w:t>
      </w:r>
    </w:p>
    <w:p w14:paraId="3714E7B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sz w:val="19"/>
          <w:szCs w:val="19"/>
        </w:rPr>
        <w:t>/* number of bytes written to output file */</w:t>
      </w:r>
    </w:p>
    <w:p w14:paraId="3809E0F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</w:rPr>
        <w:t>/* size of image buffer */</w:t>
      </w:r>
    </w:p>
    <w:p w14:paraId="6E09731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8000"/>
          <w:sz w:val="19"/>
          <w:szCs w:val="19"/>
        </w:rPr>
        <w:t>/* size of row in bytes */</w:t>
      </w:r>
    </w:p>
    <w:p w14:paraId="7B91657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</w:t>
      </w:r>
      <w:r>
        <w:rPr>
          <w:rFonts w:ascii="돋움체" w:eastAsia="돋움체" w:cs="돋움체"/>
          <w:color w:val="008000"/>
          <w:sz w:val="19"/>
          <w:szCs w:val="19"/>
        </w:rPr>
        <w:t>/* index variable */</w:t>
      </w:r>
    </w:p>
    <w:p w14:paraId="13EE68E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scale;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8000"/>
          <w:sz w:val="19"/>
          <w:szCs w:val="19"/>
        </w:rPr>
        <w:t>/* number of bytes per image pixel */</w:t>
      </w:r>
    </w:p>
    <w:p w14:paraId="3C3B950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4D0F3F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switch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magic_number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6F2C8DC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1B47912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4:            </w:t>
      </w:r>
      <w:r>
        <w:rPr>
          <w:rFonts w:ascii="돋움체" w:eastAsia="돋움체" w:cs="돋움체"/>
          <w:color w:val="008000"/>
          <w:sz w:val="19"/>
          <w:szCs w:val="19"/>
        </w:rPr>
        <w:t>/* PBM */</w:t>
      </w:r>
    </w:p>
    <w:p w14:paraId="2397CC2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scale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0.125;</w:t>
      </w:r>
      <w:proofErr w:type="gramEnd"/>
    </w:p>
    <w:p w14:paraId="117F9EE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67FEE5B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5:            </w:t>
      </w:r>
      <w:r>
        <w:rPr>
          <w:rFonts w:ascii="돋움체" w:eastAsia="돋움체" w:cs="돋움체"/>
          <w:color w:val="008000"/>
          <w:sz w:val="19"/>
          <w:szCs w:val="19"/>
        </w:rPr>
        <w:t>/* PGM */</w:t>
      </w:r>
    </w:p>
    <w:p w14:paraId="38C0993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scale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1.0;</w:t>
      </w:r>
      <w:proofErr w:type="gramEnd"/>
    </w:p>
    <w:p w14:paraId="4FC2C21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7D9D213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case</w:t>
      </w:r>
      <w:r>
        <w:rPr>
          <w:rFonts w:ascii="돋움체" w:eastAsia="돋움체" w:cs="돋움체"/>
          <w:color w:val="000000"/>
          <w:sz w:val="19"/>
          <w:szCs w:val="19"/>
        </w:rPr>
        <w:t xml:space="preserve"> 6:             </w:t>
      </w:r>
      <w:r>
        <w:rPr>
          <w:rFonts w:ascii="돋움체" w:eastAsia="돋움체" w:cs="돋움체"/>
          <w:color w:val="008000"/>
          <w:sz w:val="19"/>
          <w:szCs w:val="19"/>
        </w:rPr>
        <w:t>/* PPM */</w:t>
      </w:r>
    </w:p>
    <w:p w14:paraId="1010C0B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scale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3.0;</w:t>
      </w:r>
      <w:proofErr w:type="gramEnd"/>
    </w:p>
    <w:p w14:paraId="6DBDA55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1F7DB0D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sz w:val="19"/>
          <w:szCs w:val="19"/>
        </w:rPr>
        <w:t xml:space="preserve">:             </w:t>
      </w:r>
      <w:r>
        <w:rPr>
          <w:rFonts w:ascii="돋움체" w:eastAsia="돋움체" w:cs="돋움체"/>
          <w:color w:val="008000"/>
          <w:sz w:val="19"/>
          <w:szCs w:val="19"/>
        </w:rPr>
        <w:t>/* Error */</w:t>
      </w:r>
    </w:p>
    <w:p w14:paraId="33F4CEB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write_pnm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: This is not a Portable bitmap RAWBITS file\n"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1AC04D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4F41D62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sz w:val="19"/>
          <w:szCs w:val="19"/>
        </w:rPr>
        <w:t>break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2BC1D5F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463AFE6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03DEDA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/* open new output file */</w:t>
      </w:r>
    </w:p>
    <w:p w14:paraId="42D25F9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wb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sz w:val="19"/>
          <w:szCs w:val="19"/>
        </w:rPr>
        <w:t>NULL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1BAA8B8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78B7D28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"Unable to open %s for output\n"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F142AA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03B5501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5DCD584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9C01C7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/* print out the portable bitmap header */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헤더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작성</w:t>
      </w:r>
    </w:p>
    <w:p w14:paraId="4A10F36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P%d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\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n%d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%d\n"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magic_number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sz w:val="19"/>
          <w:szCs w:val="19"/>
        </w:rPr>
        <w:t>cols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757492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magic_</w:t>
      </w:r>
      <w:proofErr w:type="gramStart"/>
      <w:r>
        <w:rPr>
          <w:rFonts w:ascii="돋움체" w:eastAsia="돋움체" w:cs="돋움체"/>
          <w:color w:val="808080"/>
          <w:sz w:val="19"/>
          <w:szCs w:val="19"/>
        </w:rPr>
        <w:t>number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= 4)</w:t>
      </w:r>
    </w:p>
    <w:p w14:paraId="3A9F467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sz w:val="19"/>
          <w:szCs w:val="19"/>
        </w:rPr>
        <w:t>"255\n"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B5F64D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5ACD15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sz w:val="19"/>
          <w:szCs w:val="19"/>
        </w:rPr>
        <w:t>cols</w:t>
      </w:r>
      <w:r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scale;</w:t>
      </w:r>
      <w:proofErr w:type="gramEnd"/>
    </w:p>
    <w:p w14:paraId="31E6ED4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 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전체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0328FF3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 xml:space="preserve">offset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원본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write_pnm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함수에서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수정된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56D33BE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00AD770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for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sz w:val="19"/>
          <w:szCs w:val="19"/>
        </w:rPr>
        <w:t>rows</w:t>
      </w:r>
      <w:r>
        <w:rPr>
          <w:rFonts w:ascii="돋움체" w:eastAsia="돋움체" w:cs="돋움체"/>
          <w:color w:val="00000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++)</w:t>
      </w:r>
    </w:p>
    <w:p w14:paraId="19BCA9F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75D1B28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fwrite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+ offset, 1,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배열로부터</w:t>
      </w:r>
      <w:r>
        <w:rPr>
          <w:rFonts w:ascii="돋움체" w:eastAsia="돋움체" w:cs="돋움체"/>
          <w:color w:val="008000"/>
          <w:sz w:val="19"/>
          <w:szCs w:val="19"/>
        </w:rPr>
        <w:t xml:space="preserve"> 1 byte (0 ~ 255) </w:t>
      </w:r>
      <w:r>
        <w:rPr>
          <w:rFonts w:ascii="돋움체" w:eastAsia="돋움체" w:cs="돋움체" w:hint="eastAsia"/>
          <w:color w:val="008000"/>
          <w:sz w:val="19"/>
          <w:szCs w:val="19"/>
        </w:rPr>
        <w:t>크기의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sz w:val="19"/>
          <w:szCs w:val="19"/>
        </w:rPr>
        <w:t>행씩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입력함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08BA370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offset -=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row_size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sz w:val="19"/>
          <w:szCs w:val="19"/>
        </w:rPr>
        <w:t>원본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write_pnm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sz w:val="19"/>
          <w:szCs w:val="19"/>
        </w:rPr>
        <w:t>함수에서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수정된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sz w:val="19"/>
          <w:szCs w:val="19"/>
        </w:rPr>
        <w:t>다음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행의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첫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 xml:space="preserve">offset </w:t>
      </w:r>
      <w:r>
        <w:rPr>
          <w:rFonts w:ascii="돋움체" w:eastAsia="돋움체" w:cs="돋움체" w:hint="eastAsia"/>
          <w:color w:val="008000"/>
          <w:sz w:val="19"/>
          <w:szCs w:val="19"/>
        </w:rPr>
        <w:t>을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지정함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6ADCD05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3431958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D42936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bytes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</w:t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total_bytes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확인함으로써</w:t>
      </w:r>
      <w:r>
        <w:rPr>
          <w:rFonts w:ascii="돋움체" w:eastAsia="돋움체" w:cs="돋움체"/>
          <w:color w:val="00800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쓰는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데에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문제가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없었는지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확인</w:t>
      </w:r>
      <w:r>
        <w:rPr>
          <w:rFonts w:ascii="돋움체" w:eastAsia="돋움체" w:cs="돋움체"/>
          <w:color w:val="008000"/>
          <w:sz w:val="19"/>
          <w:szCs w:val="19"/>
        </w:rPr>
        <w:t>.</w:t>
      </w:r>
    </w:p>
    <w:p w14:paraId="2E1D4F6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"Tried to write %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ld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bytes...Only wrote %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ld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\n"</w:t>
      </w:r>
      <w:r>
        <w:rPr>
          <w:rFonts w:ascii="돋움체" w:eastAsia="돋움체" w:cs="돋움체"/>
          <w:color w:val="000000"/>
          <w:sz w:val="19"/>
          <w:szCs w:val="19"/>
        </w:rPr>
        <w:t>,</w:t>
      </w:r>
    </w:p>
    <w:p w14:paraId="357AED0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total_size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total_bytes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7E395C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0F6FA7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fp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DF49AE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4BE65AD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F36E84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[])</w:t>
      </w:r>
    </w:p>
    <w:p w14:paraId="587A57A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68820D7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filein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100];                   </w:t>
      </w:r>
      <w:r>
        <w:rPr>
          <w:rFonts w:ascii="돋움체" w:eastAsia="돋움체" w:cs="돋움체"/>
          <w:color w:val="008000"/>
          <w:sz w:val="19"/>
          <w:szCs w:val="19"/>
        </w:rPr>
        <w:t>/* name of input file */</w:t>
      </w:r>
    </w:p>
    <w:p w14:paraId="604B7FF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fileout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100];                  </w:t>
      </w:r>
      <w:r>
        <w:rPr>
          <w:rFonts w:ascii="돋움체" w:eastAsia="돋움체" w:cs="돋움체"/>
          <w:color w:val="008000"/>
          <w:sz w:val="19"/>
          <w:szCs w:val="19"/>
        </w:rPr>
        <w:t>/* name of output file */</w:t>
      </w:r>
    </w:p>
    <w:p w14:paraId="4B7942F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rows,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cols;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8000"/>
          <w:sz w:val="19"/>
          <w:szCs w:val="19"/>
        </w:rPr>
        <w:t>/* image rows and columns */</w:t>
      </w:r>
    </w:p>
    <w:p w14:paraId="060A802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</w:t>
      </w:r>
      <w:r>
        <w:rPr>
          <w:rFonts w:ascii="돋움체" w:eastAsia="돋움체" w:cs="돋움체"/>
          <w:color w:val="008000"/>
          <w:sz w:val="19"/>
          <w:szCs w:val="19"/>
        </w:rPr>
        <w:t>/* counting index */</w:t>
      </w:r>
    </w:p>
    <w:p w14:paraId="5BE244A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bytes_per_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pixel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</w:rPr>
        <w:t>/* number of bytes per image pixel */</w:t>
      </w:r>
    </w:p>
    <w:p w14:paraId="126FE21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sz w:val="19"/>
          <w:szCs w:val="19"/>
        </w:rPr>
        <w:t>image_ptr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buffer;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sz w:val="19"/>
          <w:szCs w:val="19"/>
        </w:rPr>
        <w:t>/* pointer to image buffer */</w:t>
      </w:r>
    </w:p>
    <w:p w14:paraId="6941E4D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image_ptr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8000"/>
          <w:sz w:val="19"/>
          <w:szCs w:val="19"/>
        </w:rPr>
        <w:t>obuffer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               /* pointer to image buffer */</w:t>
      </w:r>
    </w:p>
    <w:p w14:paraId="1FF44347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long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number_of_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pixels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sz w:val="19"/>
          <w:szCs w:val="19"/>
        </w:rPr>
        <w:t>/* total number of pixels in image */</w:t>
      </w:r>
    </w:p>
    <w:p w14:paraId="78C5BF5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 xml:space="preserve">type;   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                       </w:t>
      </w:r>
      <w:r>
        <w:rPr>
          <w:rFonts w:ascii="돋움체" w:eastAsia="돋움체" w:cs="돋움체"/>
          <w:color w:val="008000"/>
          <w:sz w:val="19"/>
          <w:szCs w:val="19"/>
        </w:rPr>
        <w:t>/* what type of image data */</w:t>
      </w:r>
    </w:p>
    <w:p w14:paraId="554AC14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FE4A146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sz w:val="19"/>
          <w:szCs w:val="19"/>
        </w:rPr>
        <w:t>/* set input filename and output file name */</w:t>
      </w:r>
    </w:p>
    <w:p w14:paraId="710BB8E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argc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== 3)</w:t>
      </w:r>
    </w:p>
    <w:p w14:paraId="69C1FBF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51EB2E08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strcpy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filein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[1]);</w:t>
      </w:r>
    </w:p>
    <w:p w14:paraId="4651CEC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strcpy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fileout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argv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[2]);</w:t>
      </w:r>
    </w:p>
    <w:p w14:paraId="4B77B63D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A97103C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else</w:t>
      </w:r>
    </w:p>
    <w:p w14:paraId="2056B1F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38F6980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"Input name of input file\n"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73397C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gets(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filein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15215C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sz w:val="19"/>
          <w:szCs w:val="19"/>
        </w:rPr>
        <w:t>"\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nInput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 xml:space="preserve"> name of output file\n"</w:t>
      </w:r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519D8B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gets(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fileout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B9AEBF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r>
        <w:rPr>
          <w:rFonts w:ascii="돋움체" w:eastAsia="돋움체" w:cs="돋움체"/>
          <w:color w:val="A31515"/>
          <w:sz w:val="19"/>
          <w:szCs w:val="19"/>
        </w:rPr>
        <w:t>"\n"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15C6C7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21BA722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8BA9A0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ReadBitmapHeader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filein</w:t>
      </w:r>
      <w:proofErr w:type="spellEnd"/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79B430DE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cols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header.bmpWidth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0C3C08B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rows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header.bmpHeight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40BE4CC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type = </w:t>
      </w:r>
      <w:proofErr w:type="gramStart"/>
      <w:r>
        <w:rPr>
          <w:rFonts w:ascii="돋움체" w:eastAsia="돋움체" w:cs="돋움체"/>
          <w:color w:val="6F008A"/>
          <w:sz w:val="19"/>
          <w:szCs w:val="19"/>
        </w:rPr>
        <w:t>PGM</w:t>
      </w:r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5F93E4D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buffer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read_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bmp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sz w:val="19"/>
          <w:szCs w:val="19"/>
        </w:rPr>
        <w:t>filein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cols, rows, type,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bmp_header.bmpOffset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7BF5D6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136E387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sz w:val="19"/>
          <w:szCs w:val="19"/>
        </w:rPr>
        <w:t xml:space="preserve">/* determine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bytes_per_pixel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, 3 for color, 1 for 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gray-scale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 */</w:t>
      </w:r>
    </w:p>
    <w:p w14:paraId="0678179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(type == </w:t>
      </w:r>
      <w:r>
        <w:rPr>
          <w:rFonts w:ascii="돋움체" w:eastAsia="돋움체" w:cs="돋움체"/>
          <w:color w:val="6F008A"/>
          <w:sz w:val="19"/>
          <w:szCs w:val="19"/>
        </w:rPr>
        <w:t>PPM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482E2C89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bytes_per_pixel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3;</w:t>
      </w:r>
      <w:proofErr w:type="gramEnd"/>
    </w:p>
    <w:p w14:paraId="2E6F6973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else</w:t>
      </w:r>
    </w:p>
    <w:p w14:paraId="032D26EA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bytes_per_pixel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1;</w:t>
      </w:r>
      <w:proofErr w:type="gramEnd"/>
    </w:p>
    <w:p w14:paraId="763A9314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0296FB0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number_of_pixels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bytes_per_pixel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* rows *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cols;</w:t>
      </w:r>
      <w:proofErr w:type="gramEnd"/>
    </w:p>
    <w:p w14:paraId="10AE827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1CED1D1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convert_bmp_to_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pnm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buffer,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fileout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, rows, cols, type);</w:t>
      </w:r>
    </w:p>
    <w:p w14:paraId="4653EB35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C733782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6F008A"/>
          <w:sz w:val="19"/>
          <w:szCs w:val="19"/>
        </w:rPr>
        <w:t>IP_</w:t>
      </w:r>
      <w:proofErr w:type="gramStart"/>
      <w:r>
        <w:rPr>
          <w:rFonts w:ascii="돋움체" w:eastAsia="돋움체" w:cs="돋움체"/>
          <w:color w:val="6F008A"/>
          <w:sz w:val="19"/>
          <w:szCs w:val="19"/>
        </w:rPr>
        <w:t>FREE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buffer);</w:t>
      </w:r>
    </w:p>
    <w:p w14:paraId="0B25353F" w14:textId="77777777" w:rsidR="000E5972" w:rsidRDefault="000E5972" w:rsidP="000E5972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sz w:val="19"/>
          <w:szCs w:val="19"/>
        </w:rPr>
        <w:t>return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28E50F3B" w14:textId="2D785C26" w:rsidR="000E5972" w:rsidRPr="000E5972" w:rsidRDefault="000E5972" w:rsidP="000E5972">
      <w:pPr>
        <w:rPr>
          <w:rFonts w:ascii="바탕" w:eastAsia="바탕" w:hAnsi="바탕" w:hint="eastAsia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sectPr w:rsidR="000E5972" w:rsidRPr="000E5972" w:rsidSect="00855982">
      <w:footerReference w:type="default" r:id="rId2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4DD78" w14:textId="77777777" w:rsidR="008532F3" w:rsidRDefault="008532F3" w:rsidP="00855982">
      <w:pPr>
        <w:spacing w:after="0" w:line="240" w:lineRule="auto"/>
      </w:pPr>
      <w:r>
        <w:separator/>
      </w:r>
    </w:p>
  </w:endnote>
  <w:endnote w:type="continuationSeparator" w:id="0">
    <w:p w14:paraId="784C4898" w14:textId="77777777" w:rsidR="008532F3" w:rsidRDefault="008532F3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EC29C" w14:textId="77777777" w:rsidR="00855982" w:rsidRDefault="00855982">
        <w:pPr>
          <w:pStyle w:val="a5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 w:rsidR="006D3C62"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37072" w14:textId="77777777" w:rsidR="008532F3" w:rsidRDefault="008532F3" w:rsidP="00855982">
      <w:pPr>
        <w:spacing w:after="0" w:line="240" w:lineRule="auto"/>
      </w:pPr>
      <w:r>
        <w:separator/>
      </w:r>
    </w:p>
  </w:footnote>
  <w:footnote w:type="continuationSeparator" w:id="0">
    <w:p w14:paraId="4526FF67" w14:textId="77777777" w:rsidR="008532F3" w:rsidRDefault="008532F3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9397C64"/>
    <w:multiLevelType w:val="hybridMultilevel"/>
    <w:tmpl w:val="C3A0596C"/>
    <w:lvl w:ilvl="0" w:tplc="D102E0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3725178"/>
    <w:multiLevelType w:val="hybridMultilevel"/>
    <w:tmpl w:val="75666E46"/>
    <w:lvl w:ilvl="0" w:tplc="C19CF1DE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6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C7"/>
    <w:rsid w:val="000E5972"/>
    <w:rsid w:val="001D4362"/>
    <w:rsid w:val="001F20A9"/>
    <w:rsid w:val="002B6AE0"/>
    <w:rsid w:val="00671CC7"/>
    <w:rsid w:val="006A7009"/>
    <w:rsid w:val="006D3C62"/>
    <w:rsid w:val="007833A7"/>
    <w:rsid w:val="008532F3"/>
    <w:rsid w:val="00855982"/>
    <w:rsid w:val="009D291F"/>
    <w:rsid w:val="00A10484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60630C"/>
  <w15:chartTrackingRefBased/>
  <w15:docId w15:val="{FECF5517-50B8-4B80-8630-5798641BA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62C"/>
  </w:style>
  <w:style w:type="paragraph" w:styleId="1">
    <w:name w:val="heading 1"/>
    <w:basedOn w:val="a"/>
    <w:next w:val="a"/>
    <w:link w:val="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har">
    <w:name w:val="제목 Char"/>
    <w:basedOn w:val="a0"/>
    <w:link w:val="a3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제목 6 Char"/>
    <w:basedOn w:val="a0"/>
    <w:link w:val="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8">
    <w:name w:val="List Paragraph"/>
    <w:basedOn w:val="a"/>
    <w:uiPriority w:val="34"/>
    <w:unhideWhenUsed/>
    <w:qFormat/>
    <w:rsid w:val="000E59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%20&#46356;&#51088;&#51064;(&#48708;&#50612;%20&#51080;&#51020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있음).dotx</Template>
  <TotalTime>33</TotalTime>
  <Pages>8</Pages>
  <Words>1244</Words>
  <Characters>7094</Characters>
  <Application>Microsoft Office Word</Application>
  <DocSecurity>0</DocSecurity>
  <Lines>59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이우석</cp:lastModifiedBy>
  <cp:revision>1</cp:revision>
  <dcterms:created xsi:type="dcterms:W3CDTF">2021-05-10T09:33:00Z</dcterms:created>
  <dcterms:modified xsi:type="dcterms:W3CDTF">2021-05-10T10:06:00Z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